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315"/>
        <w:tblW w:w="5000" w:type="pct"/>
        <w:tblCellMar>
          <w:top w:w="720" w:type="dxa"/>
          <w:bottom w:w="720" w:type="dxa"/>
        </w:tblCellMar>
        <w:tblLook w:val="04A0" w:firstRow="1" w:lastRow="0" w:firstColumn="1" w:lastColumn="0" w:noHBand="0" w:noVBand="1"/>
      </w:tblPr>
      <w:tblGrid>
        <w:gridCol w:w="900"/>
        <w:gridCol w:w="9900"/>
      </w:tblGrid>
      <w:tr w:rsidR="00BA4C64" w14:paraId="3D28C91A" w14:textId="77777777" w:rsidTr="002E17BD">
        <w:trPr>
          <w:trHeight w:val="2520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3A4188" w14:textId="77777777" w:rsidR="00BA4C64" w:rsidRPr="004B23CC" w:rsidRDefault="00BA4C64" w:rsidP="002E17BD">
            <w:pPr>
              <w:pStyle w:val="Graphicsanchor"/>
            </w:pPr>
            <w:r w:rsidRPr="004B23CC">
              <w:rPr>
                <w:noProof/>
              </w:rPr>
              <mc:AlternateContent>
                <mc:Choice Requires="wps">
                  <w:drawing>
                    <wp:inline distT="0" distB="0" distL="0" distR="0" wp14:anchorId="60B7B094" wp14:editId="30C619B0">
                      <wp:extent cx="273050" cy="993140"/>
                      <wp:effectExtent l="0" t="0" r="12700" b="16510"/>
                      <wp:docPr id="675052806" name="Rectang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752CF59-4C17-4617-AF41-9907E209AC24}"/>
                          </a:ex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050" cy="993140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DCF70A" id="Rectangle 4" o:spid="_x0000_s1026" alt="&quot;&quot;" style="width:21.5pt;height:7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" fillcolor="black [3200]" strokecolor="black [480]" strokeweight="1.5pt">
                      <w10:anchorlock/>
                    </v:rect>
                  </w:pict>
                </mc:Fallback>
              </mc:AlternateContent>
            </w:r>
          </w:p>
        </w:tc>
        <w:tc>
          <w:tcPr>
            <w:tcW w:w="990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DF0E25D" w14:textId="77777777" w:rsidR="00BA4C64" w:rsidRPr="004C53C2" w:rsidRDefault="00BA4C64" w:rsidP="002E17BD">
            <w:pPr>
              <w:pStyle w:val="Title"/>
            </w:pPr>
            <w:r w:rsidRPr="00374BEC">
              <w:rPr>
                <w:color w:val="000000" w:themeColor="text1"/>
              </w:rPr>
              <w:t>project proposal It2143(P)</w:t>
            </w:r>
          </w:p>
        </w:tc>
      </w:tr>
    </w:tbl>
    <w:p w14:paraId="10031307" w14:textId="77777777" w:rsidR="0049508C" w:rsidRPr="00374BEC" w:rsidRDefault="00BE08A4" w:rsidP="0049508C">
      <w:pPr>
        <w:pStyle w:val="Graphicsanchor"/>
        <w:rPr>
          <w:color w:val="404040" w:themeColor="text1" w:themeTint="B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5" behindDoc="1" locked="1" layoutInCell="1" allowOverlap="1" wp14:anchorId="4E26FDC8" wp14:editId="5CC04999">
                <wp:simplePos x="0" y="0"/>
                <wp:positionH relativeFrom="page">
                  <wp:align>right</wp:align>
                </wp:positionH>
                <wp:positionV relativeFrom="paragraph">
                  <wp:posOffset>-467360</wp:posOffset>
                </wp:positionV>
                <wp:extent cx="7774940" cy="10057765"/>
                <wp:effectExtent l="0" t="0" r="0" b="635"/>
                <wp:wrapNone/>
                <wp:docPr id="60333997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4940" cy="10057765"/>
                          <a:chOff x="0" y="87085"/>
                          <a:chExt cx="7772400" cy="10058400"/>
                        </a:xfrm>
                      </wpg:grpSpPr>
                      <wps:wsp>
                        <wps:cNvPr id="915174301" name="Rectangle 6">
                          <a:extLst>
                            <a:ext uri="{FF2B5EF4-FFF2-40B4-BE49-F238E27FC236}">
                              <a16:creationId xmlns:a16="http://schemas.microsoft.com/office/drawing/2014/main" id="{27E02E0E-7D8F-4ECC-8B67-7791DA53E693}"/>
                            </a:ext>
                          </a:extLst>
                        </wps:cNvPr>
                        <wps:cNvSpPr/>
                        <wps:spPr>
                          <a:xfrm>
                            <a:off x="0" y="87085"/>
                            <a:ext cx="2212848" cy="1005840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591180" name="Rectangle 4"/>
                        <wps:cNvSpPr/>
                        <wps:spPr>
                          <a:xfrm>
                            <a:off x="2212848" y="87085"/>
                            <a:ext cx="5559552" cy="100584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82D703" id="Group 5" o:spid="_x0000_s1026" alt="&quot;&quot;" style="position:absolute;margin-left:561pt;margin-top:-36.8pt;width:612.2pt;height:791.95pt;z-index:-251657215;mso-width-percent:1000;mso-position-horizontal:right;mso-position-horizontal-relative:page;mso-width-percent:1000" coordorigin=",87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">
                <v:rect id="Rectangle 6" o:spid="_x0000_s1027" style="position:absolute;top:870;width:22128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" fillcolor="#0ac2c7 [2409]" stroked="f" strokeweight="1.5pt"/>
                <v:rect id="Rectangle 4" o:spid="_x0000_s1028" style="position:absolute;left:22128;top:870;width:55596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" fillcolor="#a4c6c0 [2415]" stroked="f" strokeweight="1.5pt">
                  <v:fill opacity="32896f"/>
                </v:rect>
                <w10:wrap anchorx="page"/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06"/>
        <w:gridCol w:w="764"/>
        <w:gridCol w:w="7230"/>
      </w:tblGrid>
      <w:tr w:rsidR="00374BEC" w:rsidRPr="00374BEC" w14:paraId="4E414B58" w14:textId="77777777" w:rsidTr="00BA4C64">
        <w:trPr>
          <w:trHeight w:val="1008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DA179" w14:textId="77777777" w:rsidR="00A47A74" w:rsidRPr="00374BEC" w:rsidRDefault="00A47A74" w:rsidP="00A14483">
            <w:pPr>
              <w:rPr>
                <w:color w:val="404040" w:themeColor="text1" w:themeTint="BF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7D28860E" w14:textId="77777777" w:rsidR="00A47A74" w:rsidRPr="00374BEC" w:rsidRDefault="00A47A74">
            <w:pPr>
              <w:rPr>
                <w:color w:val="404040" w:themeColor="text1" w:themeTint="BF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AD37C4" w14:textId="019C2D3F" w:rsidR="00A47A74" w:rsidRPr="00374BEC" w:rsidRDefault="00A47A74" w:rsidP="007F0F5A">
            <w:pPr>
              <w:pStyle w:val="Subtitle"/>
              <w:rPr>
                <w:color w:val="404040" w:themeColor="text1" w:themeTint="BF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-890"/>
        <w:tblW w:w="5000" w:type="pct"/>
        <w:tblLook w:val="04A0" w:firstRow="1" w:lastRow="0" w:firstColumn="1" w:lastColumn="0" w:noHBand="0" w:noVBand="1"/>
      </w:tblPr>
      <w:tblGrid>
        <w:gridCol w:w="2806"/>
        <w:gridCol w:w="764"/>
        <w:gridCol w:w="7230"/>
      </w:tblGrid>
      <w:tr w:rsidR="00374BEC" w:rsidRPr="00374BEC" w14:paraId="2B2A87C4" w14:textId="77777777" w:rsidTr="00BA4C64">
        <w:trPr>
          <w:trHeight w:val="9061"/>
        </w:trPr>
        <w:tc>
          <w:tcPr>
            <w:tcW w:w="2806" w:type="dxa"/>
            <w:tcBorders>
              <w:top w:val="nil"/>
              <w:left w:val="nil"/>
              <w:bottom w:val="nil"/>
              <w:right w:val="nil"/>
            </w:tcBorders>
          </w:tcPr>
          <w:p w14:paraId="35CD29A1" w14:textId="77777777" w:rsidR="00BA4C64" w:rsidRPr="00374BEC" w:rsidRDefault="00BA4C64" w:rsidP="00BA4C64">
            <w:pPr>
              <w:pStyle w:val="Heading2"/>
              <w:rPr>
                <w:b/>
                <w:bCs/>
                <w:color w:val="0D0D0D" w:themeColor="text1" w:themeTint="F2"/>
                <w:sz w:val="24"/>
                <w:szCs w:val="44"/>
              </w:rPr>
            </w:pPr>
            <w:r w:rsidRPr="00374BEC">
              <w:rPr>
                <w:b/>
                <w:bCs/>
                <w:color w:val="0D0D0D" w:themeColor="text1" w:themeTint="F2"/>
                <w:sz w:val="24"/>
                <w:szCs w:val="44"/>
              </w:rPr>
              <w:t>Group No: -</w:t>
            </w:r>
          </w:p>
          <w:p w14:paraId="1AC2D2F7" w14:textId="77777777" w:rsidR="00BA4C64" w:rsidRDefault="00BA4C64" w:rsidP="00BA4C64">
            <w:pPr>
              <w:rPr>
                <w:color w:val="0D0D0D" w:themeColor="text1" w:themeTint="F2"/>
              </w:rPr>
            </w:pPr>
          </w:p>
          <w:p w14:paraId="6004D845" w14:textId="77777777" w:rsidR="00374BEC" w:rsidRDefault="00374BEC" w:rsidP="00BA4C64">
            <w:pPr>
              <w:rPr>
                <w:color w:val="0D0D0D" w:themeColor="text1" w:themeTint="F2"/>
              </w:rPr>
            </w:pPr>
          </w:p>
          <w:p w14:paraId="05E73C97" w14:textId="77777777" w:rsidR="00374BEC" w:rsidRDefault="00374BEC" w:rsidP="00BA4C64">
            <w:pPr>
              <w:rPr>
                <w:color w:val="0D0D0D" w:themeColor="text1" w:themeTint="F2"/>
              </w:rPr>
            </w:pPr>
          </w:p>
          <w:p w14:paraId="54D39C72" w14:textId="77777777" w:rsidR="00374BEC" w:rsidRDefault="00374BEC" w:rsidP="00BA4C64">
            <w:pPr>
              <w:rPr>
                <w:color w:val="0D0D0D" w:themeColor="text1" w:themeTint="F2"/>
              </w:rPr>
            </w:pPr>
          </w:p>
          <w:p w14:paraId="1E7721A6" w14:textId="77777777" w:rsidR="00374BEC" w:rsidRPr="00374BEC" w:rsidRDefault="00374BEC" w:rsidP="00BA4C64">
            <w:pPr>
              <w:rPr>
                <w:color w:val="0D0D0D" w:themeColor="text1" w:themeTint="F2"/>
              </w:rPr>
            </w:pPr>
          </w:p>
          <w:p w14:paraId="3F242087" w14:textId="1026CAC4" w:rsidR="00BA4C64" w:rsidRPr="00374BEC" w:rsidRDefault="00BA4C64" w:rsidP="00BA4C64">
            <w:pPr>
              <w:pStyle w:val="Heading2"/>
              <w:rPr>
                <w:b/>
                <w:bCs/>
                <w:color w:val="0D0D0D" w:themeColor="text1" w:themeTint="F2"/>
                <w:sz w:val="24"/>
                <w:szCs w:val="36"/>
              </w:rPr>
            </w:pPr>
            <w:r w:rsidRPr="00374BEC">
              <w:rPr>
                <w:b/>
                <w:bCs/>
                <w:color w:val="0D0D0D" w:themeColor="text1" w:themeTint="F2"/>
                <w:sz w:val="24"/>
                <w:szCs w:val="36"/>
              </w:rPr>
              <w:t xml:space="preserve">Group </w:t>
            </w:r>
            <w:r w:rsidR="001037C3" w:rsidRPr="00374BEC">
              <w:rPr>
                <w:b/>
                <w:bCs/>
                <w:color w:val="0D0D0D" w:themeColor="text1" w:themeTint="F2"/>
                <w:sz w:val="24"/>
                <w:szCs w:val="36"/>
              </w:rPr>
              <w:t>Members: -</w:t>
            </w:r>
          </w:p>
          <w:p w14:paraId="6800A9DE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7C8186C8" w14:textId="77777777" w:rsidR="00BA4C64" w:rsidRDefault="00BA4C64" w:rsidP="00BA4C64">
            <w:pPr>
              <w:rPr>
                <w:color w:val="404040" w:themeColor="text1" w:themeTint="BF"/>
              </w:rPr>
            </w:pPr>
          </w:p>
          <w:p w14:paraId="55B305F3" w14:textId="77777777" w:rsidR="00374BEC" w:rsidRDefault="00374BEC" w:rsidP="00BA4C64">
            <w:pPr>
              <w:rPr>
                <w:color w:val="404040" w:themeColor="text1" w:themeTint="BF"/>
              </w:rPr>
            </w:pPr>
          </w:p>
          <w:p w14:paraId="7F14C61D" w14:textId="77777777" w:rsidR="00374BEC" w:rsidRDefault="00374BEC" w:rsidP="00BA4C64">
            <w:pPr>
              <w:rPr>
                <w:color w:val="404040" w:themeColor="text1" w:themeTint="BF"/>
              </w:rPr>
            </w:pPr>
          </w:p>
          <w:p w14:paraId="5A685964" w14:textId="77777777" w:rsidR="00374BEC" w:rsidRDefault="00374BEC" w:rsidP="00BA4C64">
            <w:pPr>
              <w:rPr>
                <w:color w:val="404040" w:themeColor="text1" w:themeTint="BF"/>
              </w:rPr>
            </w:pPr>
          </w:p>
          <w:p w14:paraId="026BC43D" w14:textId="77777777" w:rsidR="00374BEC" w:rsidRPr="00374BEC" w:rsidRDefault="00374BEC" w:rsidP="00BA4C64">
            <w:pPr>
              <w:rPr>
                <w:color w:val="404040" w:themeColor="text1" w:themeTint="BF"/>
              </w:rPr>
            </w:pPr>
          </w:p>
          <w:p w14:paraId="101C9E65" w14:textId="77777777" w:rsidR="00BA4C64" w:rsidRPr="00374BEC" w:rsidRDefault="00BA4C64" w:rsidP="00BA4C64">
            <w:pPr>
              <w:pStyle w:val="Heading1"/>
              <w:rPr>
                <w:color w:val="0D0D0D" w:themeColor="text1" w:themeTint="F2"/>
                <w:sz w:val="22"/>
                <w:szCs w:val="36"/>
              </w:rPr>
            </w:pPr>
            <w:r w:rsidRPr="00374BEC">
              <w:rPr>
                <w:color w:val="0D0D0D" w:themeColor="text1" w:themeTint="F2"/>
                <w:sz w:val="22"/>
                <w:szCs w:val="36"/>
              </w:rPr>
              <w:t>Team contribution</w:t>
            </w:r>
          </w:p>
          <w:p w14:paraId="34F5465C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</w:tcPr>
          <w:p w14:paraId="4098FDB4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</w:tc>
        <w:tc>
          <w:tcPr>
            <w:tcW w:w="7230" w:type="dxa"/>
            <w:tcBorders>
              <w:top w:val="nil"/>
              <w:left w:val="nil"/>
              <w:bottom w:val="nil"/>
              <w:right w:val="nil"/>
            </w:tcBorders>
          </w:tcPr>
          <w:p w14:paraId="4849CAC4" w14:textId="77777777" w:rsidR="00BA4C64" w:rsidRPr="00374BEC" w:rsidRDefault="00BA4C64" w:rsidP="00BA4C64">
            <w:pPr>
              <w:pStyle w:val="Heading1Alt"/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>project Heading</w:t>
            </w:r>
          </w:p>
          <w:p w14:paraId="51F49C04" w14:textId="77777777" w:rsidR="00BA4C64" w:rsidRPr="00374BEC" w:rsidRDefault="00BA4C64" w:rsidP="00BA4C64">
            <w:pPr>
              <w:pStyle w:val="Heading1Alt"/>
              <w:rPr>
                <w:color w:val="404040" w:themeColor="text1" w:themeTint="BF"/>
              </w:rPr>
            </w:pPr>
          </w:p>
          <w:p w14:paraId="301224FD" w14:textId="77777777" w:rsidR="00BA4C64" w:rsidRDefault="00BA4C64" w:rsidP="00BA4C64">
            <w:pPr>
              <w:pStyle w:val="Heading1Alt"/>
              <w:rPr>
                <w:color w:val="404040" w:themeColor="text1" w:themeTint="BF"/>
              </w:rPr>
            </w:pPr>
          </w:p>
          <w:p w14:paraId="7489DD25" w14:textId="77777777" w:rsidR="002E17BD" w:rsidRPr="00374BEC" w:rsidRDefault="002E17BD" w:rsidP="00BA4C64">
            <w:pPr>
              <w:pStyle w:val="Heading1Alt"/>
              <w:rPr>
                <w:color w:val="404040" w:themeColor="text1" w:themeTint="BF"/>
              </w:rPr>
            </w:pPr>
          </w:p>
          <w:p w14:paraId="4321C817" w14:textId="77777777" w:rsidR="00BA4C64" w:rsidRPr="00374BEC" w:rsidRDefault="00BA4C64" w:rsidP="00BA4C64">
            <w:pPr>
              <w:pStyle w:val="Heading1"/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>Problem statement</w:t>
            </w:r>
          </w:p>
          <w:p w14:paraId="0205ED74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38733F7A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3856F7FA" w14:textId="77777777" w:rsidR="00BA4C64" w:rsidRPr="00374BEC" w:rsidRDefault="00BA4C64" w:rsidP="00BA4C64">
            <w:pPr>
              <w:pStyle w:val="Heading1"/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 xml:space="preserve">Tools &amp; methodology </w:t>
            </w:r>
          </w:p>
          <w:p w14:paraId="7B73F554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5DCEA58B" w14:textId="77777777" w:rsidR="002E17BD" w:rsidRPr="00374BEC" w:rsidRDefault="002E17BD" w:rsidP="00BA4C64">
            <w:pPr>
              <w:rPr>
                <w:color w:val="404040" w:themeColor="text1" w:themeTint="BF"/>
              </w:rPr>
            </w:pPr>
          </w:p>
          <w:p w14:paraId="12AD3627" w14:textId="77777777" w:rsidR="00BA4C64" w:rsidRPr="00374BEC" w:rsidRDefault="00BA4C64" w:rsidP="00BA4C64">
            <w:pPr>
              <w:pStyle w:val="Heading1"/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>Solution</w:t>
            </w:r>
          </w:p>
          <w:p w14:paraId="1A03217B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05281EB7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6F2EFA57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7846CDB8" w14:textId="77777777" w:rsidR="00BA4C64" w:rsidRPr="00374BEC" w:rsidRDefault="00BA4C64" w:rsidP="00BA4C64">
            <w:pPr>
              <w:pStyle w:val="Heading1"/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>Time planning</w:t>
            </w:r>
          </w:p>
          <w:p w14:paraId="4F4EFE42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6D24A248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3E6648A3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31729C6B" w14:textId="77777777" w:rsidR="00BA4C64" w:rsidRPr="00374BEC" w:rsidRDefault="00BA4C64" w:rsidP="00BA4C64">
            <w:pPr>
              <w:pStyle w:val="Heading1"/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>conclusion</w:t>
            </w:r>
          </w:p>
          <w:p w14:paraId="14E77CE1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0FAE8C92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365385CC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3D40A4E6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</w:p>
          <w:p w14:paraId="7402D176" w14:textId="77777777" w:rsidR="00BA4C64" w:rsidRPr="00374BEC" w:rsidRDefault="00BA4C64" w:rsidP="00BA4C64">
            <w:pPr>
              <w:rPr>
                <w:color w:val="404040" w:themeColor="text1" w:themeTint="BF"/>
              </w:rPr>
            </w:pPr>
            <w:r w:rsidRPr="00374BEC">
              <w:rPr>
                <w:color w:val="404040" w:themeColor="text1" w:themeTint="BF"/>
              </w:rPr>
              <w:t>.</w:t>
            </w:r>
          </w:p>
        </w:tc>
      </w:tr>
    </w:tbl>
    <w:p w14:paraId="39F45373" w14:textId="77777777" w:rsidR="0049508C" w:rsidRDefault="0049508C" w:rsidP="0049508C">
      <w:pPr>
        <w:pStyle w:val="Graphicsanchor"/>
      </w:pPr>
    </w:p>
    <w:p w14:paraId="50A95EF6" w14:textId="77777777" w:rsidR="0049508C" w:rsidRDefault="0049508C" w:rsidP="0049508C">
      <w:pPr>
        <w:pStyle w:val="Graphicsanchor"/>
      </w:pPr>
    </w:p>
    <w:p w14:paraId="39A370B1" w14:textId="77777777" w:rsidR="004179CA" w:rsidRDefault="004179CA"/>
    <w:sectPr w:rsidR="004179CA" w:rsidSect="001F7302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ytona">
    <w:charset w:val="00"/>
    <w:family w:val="swiss"/>
    <w:pitch w:val="variable"/>
    <w:sig w:usb0="800002EF" w:usb1="0000000A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78"/>
    <w:rsid w:val="000068BE"/>
    <w:rsid w:val="00010A8A"/>
    <w:rsid w:val="001037C3"/>
    <w:rsid w:val="0017229B"/>
    <w:rsid w:val="001B057A"/>
    <w:rsid w:val="001D1F30"/>
    <w:rsid w:val="001F7302"/>
    <w:rsid w:val="002312A1"/>
    <w:rsid w:val="002A1960"/>
    <w:rsid w:val="002E17BD"/>
    <w:rsid w:val="002E3A90"/>
    <w:rsid w:val="002F007C"/>
    <w:rsid w:val="00311774"/>
    <w:rsid w:val="00332A5F"/>
    <w:rsid w:val="00334640"/>
    <w:rsid w:val="00347E02"/>
    <w:rsid w:val="00374BEC"/>
    <w:rsid w:val="00382811"/>
    <w:rsid w:val="004179CA"/>
    <w:rsid w:val="00430036"/>
    <w:rsid w:val="00441C6C"/>
    <w:rsid w:val="004866ED"/>
    <w:rsid w:val="0049508C"/>
    <w:rsid w:val="004B23CC"/>
    <w:rsid w:val="004C53C2"/>
    <w:rsid w:val="00560278"/>
    <w:rsid w:val="00647C46"/>
    <w:rsid w:val="006F0F3C"/>
    <w:rsid w:val="007B365F"/>
    <w:rsid w:val="007F0F5A"/>
    <w:rsid w:val="00824742"/>
    <w:rsid w:val="008E362C"/>
    <w:rsid w:val="0093174B"/>
    <w:rsid w:val="00A14483"/>
    <w:rsid w:val="00A21542"/>
    <w:rsid w:val="00A47A74"/>
    <w:rsid w:val="00A53828"/>
    <w:rsid w:val="00A94882"/>
    <w:rsid w:val="00A959B9"/>
    <w:rsid w:val="00AA1ABD"/>
    <w:rsid w:val="00B22D38"/>
    <w:rsid w:val="00B25C83"/>
    <w:rsid w:val="00B31177"/>
    <w:rsid w:val="00B50143"/>
    <w:rsid w:val="00B63045"/>
    <w:rsid w:val="00BA4C64"/>
    <w:rsid w:val="00BE08A4"/>
    <w:rsid w:val="00C51D01"/>
    <w:rsid w:val="00C77AA5"/>
    <w:rsid w:val="00C8398F"/>
    <w:rsid w:val="00D36AEE"/>
    <w:rsid w:val="00DA6171"/>
    <w:rsid w:val="00DC76EF"/>
    <w:rsid w:val="00DE567D"/>
    <w:rsid w:val="00E4210B"/>
    <w:rsid w:val="00EE5520"/>
    <w:rsid w:val="00F36B81"/>
    <w:rsid w:val="00F47C87"/>
    <w:rsid w:val="00FB0177"/>
    <w:rsid w:val="0559F738"/>
    <w:rsid w:val="3BDDE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F1E33"/>
  <w15:chartTrackingRefBased/>
  <w15:docId w15:val="{B5C99B76-2F4A-4876-A050-F6A0F7275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F5A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8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7F0F5A"/>
    <w:pPr>
      <w:keepNext/>
      <w:keepLines/>
      <w:spacing w:after="240"/>
      <w:outlineLvl w:val="1"/>
    </w:pPr>
    <w:rPr>
      <w:rFonts w:eastAsiaTheme="majorEastAsia" w:cstheme="majorBidi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F0F5A"/>
    <w:pPr>
      <w:keepNext/>
      <w:keepLines/>
      <w:spacing w:after="240" w:line="240" w:lineRule="auto"/>
      <w:contextualSpacing/>
      <w:outlineLvl w:val="2"/>
    </w:pPr>
    <w:rPr>
      <w:rFonts w:eastAsiaTheme="majorEastAsia" w:cstheme="majorBidi"/>
      <w:b/>
      <w:sz w:val="1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882"/>
    <w:rPr>
      <w:rFonts w:asciiTheme="majorHAnsi" w:eastAsiaTheme="majorEastAsia" w:hAnsiTheme="majorHAnsi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0F5A"/>
    <w:rPr>
      <w:rFonts w:eastAsiaTheme="majorEastAsia" w:cstheme="majorBidi"/>
      <w:sz w:val="1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0F5A"/>
    <w:rPr>
      <w:rFonts w:eastAsiaTheme="majorEastAsia" w:cstheme="majorBidi"/>
      <w:b/>
      <w:sz w:val="1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F5A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F5A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F5A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F5A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F5A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F5A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9508C"/>
    <w:pPr>
      <w:spacing w:after="0" w:line="192" w:lineRule="auto"/>
      <w:contextualSpacing/>
    </w:pPr>
    <w:rPr>
      <w:rFonts w:asciiTheme="majorHAnsi" w:eastAsiaTheme="majorEastAsia" w:hAnsiTheme="majorHAnsi" w:cstheme="majorBidi"/>
      <w:b/>
      <w:caps/>
      <w:color w:val="2E4A45" w:themeColor="text2" w:themeShade="40"/>
      <w:spacing w:val="-10"/>
      <w:kern w:val="28"/>
      <w:sz w:val="9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08C"/>
    <w:rPr>
      <w:rFonts w:asciiTheme="majorHAnsi" w:eastAsiaTheme="majorEastAsia" w:hAnsiTheme="majorHAnsi" w:cstheme="majorBidi"/>
      <w:b/>
      <w:caps/>
      <w:color w:val="2E4A45" w:themeColor="text2" w:themeShade="40"/>
      <w:spacing w:val="-10"/>
      <w:kern w:val="28"/>
      <w:sz w:val="9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F5A"/>
    <w:pPr>
      <w:numPr>
        <w:ilvl w:val="1"/>
      </w:numPr>
    </w:pPr>
    <w:rPr>
      <w:rFonts w:eastAsiaTheme="majorEastAsia" w:cstheme="majorBidi"/>
      <w:color w:val="595959" w:themeColor="text1" w:themeTint="A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F5A"/>
    <w:rPr>
      <w:rFonts w:eastAsiaTheme="majorEastAsia" w:cstheme="majorBidi"/>
      <w:color w:val="595959" w:themeColor="text1" w:themeTint="A6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F0F5A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2A196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A1960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2E4A45" w:themeColor="text2" w:themeShade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F0F5A"/>
    <w:rPr>
      <w:i/>
      <w:iCs/>
      <w:color w:val="2E4A45" w:themeColor="text2" w:themeShade="40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2A1960"/>
    <w:rPr>
      <w:b/>
      <w:bCs/>
      <w:smallCaps/>
      <w:color w:val="000000" w:themeColor="text1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semiHidden/>
    <w:qFormat/>
    <w:rsid w:val="007F0F5A"/>
    <w:pPr>
      <w:spacing w:after="240" w:line="240" w:lineRule="auto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semiHidden/>
    <w:rsid w:val="007F0F5A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4B23CC"/>
    <w:pPr>
      <w:spacing w:after="0" w:line="30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4B23CC"/>
    <w:rPr>
      <w:sz w:val="18"/>
    </w:rPr>
  </w:style>
  <w:style w:type="paragraph" w:customStyle="1" w:styleId="Company">
    <w:name w:val="Company"/>
    <w:basedOn w:val="Normal"/>
    <w:qFormat/>
    <w:rsid w:val="004B23CC"/>
    <w:pPr>
      <w:spacing w:after="60"/>
    </w:pPr>
    <w:rPr>
      <w:rFonts w:asciiTheme="majorHAnsi" w:hAnsiTheme="majorHAnsi"/>
      <w:b/>
      <w:sz w:val="28"/>
    </w:rPr>
  </w:style>
  <w:style w:type="paragraph" w:customStyle="1" w:styleId="Graphicsanchor">
    <w:name w:val="Graphics anchor"/>
    <w:basedOn w:val="Normal"/>
    <w:qFormat/>
    <w:rsid w:val="0049508C"/>
    <w:pPr>
      <w:spacing w:after="0" w:line="240" w:lineRule="auto"/>
    </w:pPr>
    <w:rPr>
      <w:sz w:val="6"/>
      <w:szCs w:val="6"/>
    </w:rPr>
  </w:style>
  <w:style w:type="paragraph" w:customStyle="1" w:styleId="Heading1Alt">
    <w:name w:val="Heading 1 Alt"/>
    <w:basedOn w:val="Heading1"/>
    <w:qFormat/>
    <w:rsid w:val="00A94882"/>
    <w:pPr>
      <w:spacing w:before="0"/>
    </w:pPr>
  </w:style>
  <w:style w:type="character" w:styleId="Hyperlink">
    <w:name w:val="Hyperlink"/>
    <w:basedOn w:val="DefaultParagraphFont"/>
    <w:uiPriority w:val="99"/>
    <w:unhideWhenUsed/>
    <w:rsid w:val="00A94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8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One-page%20business%20proposal.dotx" TargetMode="External"/></Relationships>
</file>

<file path=word/theme/theme1.xml><?xml version="1.0" encoding="utf-8"?>
<a:theme xmlns:a="http://schemas.openxmlformats.org/drawingml/2006/main" name="Office Theme">
  <a:themeElements>
    <a:clrScheme name="Custom 65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40">
      <a:majorFont>
        <a:latin typeface="Avenir Next LT Pro"/>
        <a:ea typeface=""/>
        <a:cs typeface=""/>
      </a:majorFont>
      <a:minorFont>
        <a:latin typeface="Dayto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EDAEE2A-AA1A-4365-9FE9-9F5416718D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D3CD16-D170-4F41-8499-809383FA93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1E0779-74DA-410E-A4E6-CE25B575A8D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One-page business proposal</Template>
  <TotalTime>3</TotalTime>
  <Pages>1</Pages>
  <Words>23</Words>
  <Characters>185</Characters>
  <Application>Microsoft Office Word</Application>
  <DocSecurity>0</DocSecurity>
  <Lines>92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JeNa</cp:lastModifiedBy>
  <cp:revision>3</cp:revision>
  <dcterms:created xsi:type="dcterms:W3CDTF">2025-10-15T07:12:00Z</dcterms:created>
  <dcterms:modified xsi:type="dcterms:W3CDTF">2025-10-15T07:13:00Z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GrammarlyDocumentId">
    <vt:lpwstr>e1fbbba9-9760-4020-b8b1-b68da7495141</vt:lpwstr>
  </property>
</Properties>
</file>